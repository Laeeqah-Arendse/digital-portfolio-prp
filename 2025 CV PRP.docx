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vertAnchor="page" w:horzAnchor="margin" w:tblpXSpec="center" w:tblpY="421"/>
        <w:tblW w:w="5628" w:type="pct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3419"/>
        <w:gridCol w:w="241"/>
        <w:gridCol w:w="6500"/>
      </w:tblGrid>
      <w:tr w:rsidR="004976F4" w14:paraId="4D1C23C4" w14:textId="77777777" w:rsidTr="00E31146">
        <w:trPr>
          <w:trHeight w:val="12346"/>
        </w:trPr>
        <w:tc>
          <w:tcPr>
            <w:tcW w:w="1683" w:type="pct"/>
          </w:tcPr>
          <w:p w14:paraId="1BD101AA" w14:textId="5E2B7F49" w:rsidR="004976F4" w:rsidRDefault="004976F4" w:rsidP="00954403">
            <w:pPr>
              <w:pStyle w:val="Title"/>
              <w:rPr>
                <w:sz w:val="48"/>
                <w:szCs w:val="48"/>
              </w:rPr>
            </w:pPr>
          </w:p>
          <w:p w14:paraId="0AD15F6C" w14:textId="77777777" w:rsidR="00954403" w:rsidRDefault="00954403" w:rsidP="00954403">
            <w:pPr>
              <w:jc w:val="center"/>
            </w:pPr>
          </w:p>
          <w:p w14:paraId="30E8A35D" w14:textId="77777777" w:rsidR="00E31146" w:rsidRDefault="00E31146" w:rsidP="00954403">
            <w:pPr>
              <w:jc w:val="center"/>
            </w:pPr>
          </w:p>
          <w:sdt>
            <w:sdtPr>
              <w:id w:val="-1711873194"/>
              <w:placeholder>
                <w:docPart w:val="80F5538AC2234396AEBADDB34687FF30"/>
              </w:placeholder>
              <w:temporary/>
              <w:showingPlcHdr/>
              <w15:appearance w15:val="hidden"/>
            </w:sdtPr>
            <w:sdtContent>
              <w:p w14:paraId="1037F8EE" w14:textId="77777777" w:rsidR="00E31146" w:rsidRPr="00F6086D" w:rsidRDefault="00E31146" w:rsidP="00E31146">
                <w:pPr>
                  <w:pStyle w:val="Heading3"/>
                  <w:rPr>
                    <w:rFonts w:asciiTheme="minorHAnsi" w:eastAsiaTheme="minorEastAsia" w:hAnsiTheme="minorHAnsi" w:cstheme="minorBidi"/>
                    <w:b w:val="0"/>
                    <w:caps w:val="0"/>
                    <w:color w:val="auto"/>
                    <w:sz w:val="18"/>
                    <w:szCs w:val="22"/>
                  </w:rPr>
                </w:pPr>
                <w:r w:rsidRPr="00D5459D">
                  <w:t>Profile</w:t>
                </w:r>
              </w:p>
            </w:sdtContent>
          </w:sdt>
          <w:p w14:paraId="4E5587D8" w14:textId="4F5C9D3F" w:rsidR="00E31146" w:rsidRPr="00407083" w:rsidRDefault="00E31146" w:rsidP="00E31146">
            <w:pPr>
              <w:rPr>
                <w:sz w:val="20"/>
                <w:szCs w:val="24"/>
              </w:rPr>
            </w:pPr>
            <w:r w:rsidRPr="00407083">
              <w:rPr>
                <w:sz w:val="20"/>
                <w:szCs w:val="24"/>
              </w:rPr>
              <w:t xml:space="preserve">I am a hardworking individual who is always enthusiastic, optimistic, </w:t>
            </w:r>
            <w:r w:rsidR="006E31AC" w:rsidRPr="00407083">
              <w:rPr>
                <w:sz w:val="20"/>
                <w:szCs w:val="24"/>
              </w:rPr>
              <w:t>confident,</w:t>
            </w:r>
            <w:r w:rsidRPr="00407083">
              <w:rPr>
                <w:sz w:val="20"/>
                <w:szCs w:val="24"/>
              </w:rPr>
              <w:t xml:space="preserve"> and open to new experiences. I am </w:t>
            </w:r>
            <w:r w:rsidR="006E31AC" w:rsidRPr="00407083">
              <w:rPr>
                <w:sz w:val="20"/>
                <w:szCs w:val="24"/>
              </w:rPr>
              <w:t>an enthusiastic</w:t>
            </w:r>
            <w:r w:rsidRPr="00407083">
              <w:rPr>
                <w:sz w:val="20"/>
                <w:szCs w:val="24"/>
              </w:rPr>
              <w:t xml:space="preserve"> and goal driven IT student with experience in Java, HTML, JavaScript, Python</w:t>
            </w:r>
            <w:r>
              <w:rPr>
                <w:sz w:val="20"/>
                <w:szCs w:val="24"/>
              </w:rPr>
              <w:t xml:space="preserve">, </w:t>
            </w:r>
            <w:r w:rsidR="006E31AC">
              <w:rPr>
                <w:sz w:val="20"/>
                <w:szCs w:val="24"/>
              </w:rPr>
              <w:t>SQL,</w:t>
            </w:r>
            <w:r>
              <w:rPr>
                <w:sz w:val="20"/>
                <w:szCs w:val="24"/>
              </w:rPr>
              <w:t xml:space="preserve"> </w:t>
            </w:r>
            <w:r w:rsidRPr="00407083">
              <w:rPr>
                <w:sz w:val="20"/>
                <w:szCs w:val="24"/>
              </w:rPr>
              <w:t>and CSS. I am currently working towards my BTech and PMI certification to become an IT Project Manager.</w:t>
            </w:r>
          </w:p>
          <w:p w14:paraId="42494AF3" w14:textId="77777777" w:rsidR="00E31146" w:rsidRDefault="00E31146" w:rsidP="00E31146"/>
          <w:sdt>
            <w:sdtPr>
              <w:id w:val="-1954003311"/>
              <w:placeholder>
                <w:docPart w:val="E36DCA53B33B43C4B289D3D77F82F95A"/>
              </w:placeholder>
              <w:temporary/>
              <w:showingPlcHdr/>
              <w15:appearance w15:val="hidden"/>
            </w:sdtPr>
            <w:sdtContent>
              <w:p w14:paraId="10CD322F" w14:textId="77777777" w:rsidR="00E31146" w:rsidRPr="00CB0055" w:rsidRDefault="00E31146" w:rsidP="00E31146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p w14:paraId="2B0AE9C0" w14:textId="06D2411A" w:rsidR="00E31146" w:rsidRPr="00407083" w:rsidRDefault="00E31146" w:rsidP="00E31146">
            <w:pPr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Phone:</w:t>
            </w:r>
          </w:p>
          <w:p w14:paraId="5CB638D3" w14:textId="77777777" w:rsidR="00E31146" w:rsidRPr="00407083" w:rsidRDefault="00E31146" w:rsidP="00E31146">
            <w:pPr>
              <w:rPr>
                <w:sz w:val="20"/>
                <w:szCs w:val="24"/>
              </w:rPr>
            </w:pPr>
            <w:r w:rsidRPr="00407083">
              <w:rPr>
                <w:sz w:val="20"/>
                <w:szCs w:val="24"/>
              </w:rPr>
              <w:t>060-767-3887</w:t>
            </w:r>
          </w:p>
          <w:p w14:paraId="55AEDAD5" w14:textId="77777777" w:rsidR="00E31146" w:rsidRDefault="00E31146" w:rsidP="00E31146"/>
          <w:p w14:paraId="300DF199" w14:textId="74BBB948" w:rsidR="00E31146" w:rsidRPr="00407083" w:rsidRDefault="00E31146" w:rsidP="00E31146">
            <w:pPr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Email</w:t>
            </w:r>
            <w:r w:rsidR="006E31AC">
              <w:rPr>
                <w:sz w:val="20"/>
                <w:szCs w:val="24"/>
              </w:rPr>
              <w:t>:</w:t>
            </w:r>
          </w:p>
          <w:p w14:paraId="21FA5AB8" w14:textId="77777777" w:rsidR="00E31146" w:rsidRPr="00407083" w:rsidRDefault="00E31146" w:rsidP="00E31146">
            <w:pPr>
              <w:rPr>
                <w:sz w:val="20"/>
                <w:szCs w:val="24"/>
              </w:rPr>
            </w:pPr>
            <w:hyperlink r:id="rId6" w:history="1">
              <w:r w:rsidRPr="00407083">
                <w:rPr>
                  <w:rStyle w:val="Hyperlink"/>
                  <w:sz w:val="20"/>
                  <w:szCs w:val="24"/>
                </w:rPr>
                <w:t>230055923@mycput.ac.za</w:t>
              </w:r>
            </w:hyperlink>
          </w:p>
          <w:p w14:paraId="1C76FA0C" w14:textId="77777777" w:rsidR="00E31146" w:rsidRDefault="00E31146" w:rsidP="00E31146"/>
          <w:p w14:paraId="1B63507D" w14:textId="60BFF0E5" w:rsidR="00E31146" w:rsidRPr="00E31146" w:rsidRDefault="00E31146" w:rsidP="00E31146">
            <w:pPr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Addre</w:t>
            </w:r>
            <w:r w:rsidR="00F737E0">
              <w:rPr>
                <w:sz w:val="20"/>
                <w:szCs w:val="24"/>
              </w:rPr>
              <w:t>ss</w:t>
            </w:r>
            <w:r w:rsidR="006E31AC">
              <w:rPr>
                <w:sz w:val="20"/>
                <w:szCs w:val="24"/>
              </w:rPr>
              <w:t>:</w:t>
            </w:r>
          </w:p>
          <w:p w14:paraId="4C1392BE" w14:textId="77777777" w:rsidR="00E31146" w:rsidRDefault="00E31146" w:rsidP="00E31146">
            <w:pPr>
              <w:rPr>
                <w:sz w:val="20"/>
                <w:szCs w:val="24"/>
              </w:rPr>
            </w:pPr>
            <w:r w:rsidRPr="00407083">
              <w:rPr>
                <w:sz w:val="20"/>
                <w:szCs w:val="24"/>
              </w:rPr>
              <w:t>8 Barkis Road, Lochiel, Cape Town, Western Cape, 7764</w:t>
            </w:r>
          </w:p>
          <w:p w14:paraId="3827592B" w14:textId="77777777" w:rsidR="00E31146" w:rsidRDefault="00E31146" w:rsidP="00E31146">
            <w:pPr>
              <w:rPr>
                <w:sz w:val="20"/>
                <w:szCs w:val="24"/>
              </w:rPr>
            </w:pPr>
          </w:p>
          <w:p w14:paraId="3CE54B8F" w14:textId="77777777" w:rsidR="00E31146" w:rsidRDefault="00E31146" w:rsidP="00E31146">
            <w:pPr>
              <w:rPr>
                <w:rFonts w:asciiTheme="majorHAnsi" w:eastAsiaTheme="majorEastAsia" w:hAnsiTheme="majorHAnsi" w:cstheme="majorBidi"/>
                <w:b/>
                <w:bCs/>
                <w:caps/>
                <w:sz w:val="20"/>
                <w:szCs w:val="20"/>
              </w:rPr>
            </w:pPr>
          </w:p>
          <w:p w14:paraId="6F35255A" w14:textId="4B05E9C0" w:rsidR="00E31146" w:rsidRPr="00E31146" w:rsidRDefault="00E31146" w:rsidP="00E31146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</w:rPr>
            </w:pPr>
            <w:r w:rsidRPr="00E31146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</w:rPr>
              <w:t>REFERENCES</w:t>
            </w:r>
          </w:p>
          <w:p w14:paraId="23478D93" w14:textId="77777777" w:rsidR="00E31146" w:rsidRPr="00E31146" w:rsidRDefault="00E31146" w:rsidP="00E31146">
            <w:pPr>
              <w:rPr>
                <w:rFonts w:asciiTheme="majorHAnsi" w:eastAsiaTheme="majorEastAsia" w:hAnsiTheme="majorHAnsi" w:cstheme="majorBidi"/>
                <w:b/>
                <w:bCs/>
                <w:caps/>
                <w:sz w:val="20"/>
                <w:szCs w:val="20"/>
              </w:rPr>
            </w:pPr>
          </w:p>
          <w:p w14:paraId="0DA8BE45" w14:textId="77777777" w:rsidR="00E31146" w:rsidRPr="004F63ED" w:rsidRDefault="00E31146" w:rsidP="00E31146">
            <w:pPr>
              <w:pStyle w:val="Heading4"/>
              <w:rPr>
                <w:bCs/>
                <w:sz w:val="20"/>
                <w:szCs w:val="20"/>
              </w:rPr>
            </w:pPr>
            <w:r w:rsidRPr="004F63ED">
              <w:rPr>
                <w:sz w:val="20"/>
                <w:szCs w:val="20"/>
              </w:rPr>
              <w:t>Les Femmes Wellness Centre</w:t>
            </w:r>
          </w:p>
          <w:p w14:paraId="6A62D972" w14:textId="6245750B" w:rsidR="00E31146" w:rsidRDefault="006E31AC" w:rsidP="00E311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Mrs.</w:t>
            </w:r>
            <w:r w:rsidR="00E31146">
              <w:rPr>
                <w:sz w:val="20"/>
                <w:szCs w:val="20"/>
              </w:rPr>
              <w:t xml:space="preserve"> Shahieda Allie</w:t>
            </w:r>
          </w:p>
          <w:p w14:paraId="1763B7B0" w14:textId="77777777" w:rsidR="00E31146" w:rsidRDefault="00E31146" w:rsidP="00E31146">
            <w:pPr>
              <w:rPr>
                <w:sz w:val="20"/>
                <w:szCs w:val="20"/>
              </w:rPr>
            </w:pPr>
            <w:hyperlink r:id="rId7" w:history="1">
              <w:r w:rsidRPr="00BC0B40">
                <w:rPr>
                  <w:rStyle w:val="Hyperlink"/>
                  <w:sz w:val="20"/>
                  <w:szCs w:val="20"/>
                </w:rPr>
                <w:t>info@lesfemmes.co.za</w:t>
              </w:r>
            </w:hyperlink>
          </w:p>
          <w:p w14:paraId="678A8B30" w14:textId="77777777" w:rsidR="00E31146" w:rsidRDefault="00E31146" w:rsidP="00E31146">
            <w:pPr>
              <w:rPr>
                <w:sz w:val="20"/>
                <w:szCs w:val="20"/>
              </w:rPr>
            </w:pPr>
            <w:r w:rsidRPr="00E13C56">
              <w:rPr>
                <w:sz w:val="20"/>
                <w:szCs w:val="20"/>
              </w:rPr>
              <w:t>+27 21 762 0223</w:t>
            </w:r>
          </w:p>
          <w:p w14:paraId="3E486006" w14:textId="77777777" w:rsidR="00E31146" w:rsidRDefault="00E31146" w:rsidP="00E31146">
            <w:pPr>
              <w:rPr>
                <w:sz w:val="20"/>
                <w:szCs w:val="20"/>
              </w:rPr>
            </w:pPr>
          </w:p>
          <w:p w14:paraId="22CFD765" w14:textId="77777777" w:rsidR="00E31146" w:rsidRDefault="00E31146" w:rsidP="00E31146">
            <w:pPr>
              <w:pStyle w:val="Heading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Tradeway</w:t>
            </w:r>
          </w:p>
          <w:p w14:paraId="1A86FBF6" w14:textId="52D5A61A" w:rsidR="00E31146" w:rsidRDefault="006E31AC" w:rsidP="00E311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Ms.</w:t>
            </w:r>
            <w:r w:rsidR="00E31146">
              <w:rPr>
                <w:sz w:val="20"/>
                <w:szCs w:val="20"/>
              </w:rPr>
              <w:t xml:space="preserve"> Tyla Felix</w:t>
            </w:r>
          </w:p>
          <w:p w14:paraId="477CBDAB" w14:textId="77777777" w:rsidR="00E31146" w:rsidRDefault="00E31146" w:rsidP="00E31146">
            <w:pPr>
              <w:rPr>
                <w:sz w:val="20"/>
                <w:szCs w:val="20"/>
              </w:rPr>
            </w:pPr>
            <w:hyperlink r:id="rId8" w:history="1">
              <w:r w:rsidRPr="00416186">
                <w:rPr>
                  <w:rStyle w:val="Hyperlink"/>
                  <w:sz w:val="20"/>
                  <w:szCs w:val="20"/>
                </w:rPr>
                <w:t>info@tradeway.co.za</w:t>
              </w:r>
            </w:hyperlink>
          </w:p>
          <w:p w14:paraId="6FB58C2F" w14:textId="178536E5" w:rsidR="00E31146" w:rsidRDefault="00E31146" w:rsidP="00E311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+27 21 180 4644</w:t>
            </w:r>
          </w:p>
          <w:p w14:paraId="5824A8D1" w14:textId="58C045D2" w:rsidR="00E31146" w:rsidRDefault="00E31146" w:rsidP="00E31146">
            <w:pPr>
              <w:rPr>
                <w:sz w:val="20"/>
                <w:szCs w:val="24"/>
              </w:rPr>
            </w:pPr>
          </w:p>
          <w:p w14:paraId="3A04D6CD" w14:textId="77777777" w:rsidR="00E31146" w:rsidRDefault="00E31146" w:rsidP="00E31146">
            <w:pPr>
              <w:rPr>
                <w:sz w:val="20"/>
                <w:szCs w:val="24"/>
              </w:rPr>
            </w:pPr>
          </w:p>
          <w:p w14:paraId="27B94335" w14:textId="2009928F" w:rsidR="00954403" w:rsidRPr="00954403" w:rsidRDefault="00954403" w:rsidP="00954403">
            <w:pPr>
              <w:jc w:val="center"/>
            </w:pPr>
          </w:p>
        </w:tc>
        <w:tc>
          <w:tcPr>
            <w:tcW w:w="119" w:type="pct"/>
          </w:tcPr>
          <w:p w14:paraId="03D94A68" w14:textId="77777777" w:rsidR="004976F4" w:rsidRDefault="004976F4" w:rsidP="00954403">
            <w:pPr>
              <w:tabs>
                <w:tab w:val="left" w:pos="990"/>
              </w:tabs>
            </w:pPr>
          </w:p>
          <w:p w14:paraId="4DBB3CCC" w14:textId="77777777" w:rsidR="00954403" w:rsidRDefault="00954403" w:rsidP="00954403">
            <w:pPr>
              <w:tabs>
                <w:tab w:val="left" w:pos="990"/>
              </w:tabs>
            </w:pPr>
          </w:p>
          <w:p w14:paraId="04E84C4C" w14:textId="77777777" w:rsidR="00E31146" w:rsidRDefault="00E31146" w:rsidP="00954403">
            <w:pPr>
              <w:tabs>
                <w:tab w:val="left" w:pos="990"/>
              </w:tabs>
            </w:pPr>
          </w:p>
          <w:p w14:paraId="71BFE71D" w14:textId="77777777" w:rsidR="00954403" w:rsidRDefault="00954403" w:rsidP="00954403">
            <w:pPr>
              <w:tabs>
                <w:tab w:val="left" w:pos="990"/>
              </w:tabs>
            </w:pPr>
          </w:p>
          <w:p w14:paraId="56620200" w14:textId="77777777" w:rsidR="00954403" w:rsidRDefault="00954403" w:rsidP="00954403">
            <w:pPr>
              <w:tabs>
                <w:tab w:val="left" w:pos="990"/>
              </w:tabs>
            </w:pPr>
          </w:p>
          <w:p w14:paraId="09541B47" w14:textId="77777777" w:rsidR="00954403" w:rsidRDefault="00954403" w:rsidP="00954403">
            <w:pPr>
              <w:tabs>
                <w:tab w:val="left" w:pos="990"/>
              </w:tabs>
            </w:pPr>
          </w:p>
        </w:tc>
        <w:tc>
          <w:tcPr>
            <w:tcW w:w="3199" w:type="pct"/>
          </w:tcPr>
          <w:p w14:paraId="0F0E05CC" w14:textId="77777777" w:rsidR="00E31146" w:rsidRDefault="00E31146" w:rsidP="00E31146">
            <w:pPr>
              <w:pStyle w:val="Heading2"/>
              <w:rPr>
                <w:sz w:val="36"/>
                <w:szCs w:val="36"/>
              </w:rPr>
            </w:pPr>
          </w:p>
          <w:p w14:paraId="5910575A" w14:textId="46C85913" w:rsidR="00954403" w:rsidRPr="00E31146" w:rsidRDefault="00954403" w:rsidP="00E31146">
            <w:pPr>
              <w:pStyle w:val="Heading2"/>
              <w:rPr>
                <w:sz w:val="36"/>
                <w:szCs w:val="36"/>
              </w:rPr>
            </w:pPr>
            <w:r w:rsidRPr="00E31146">
              <w:rPr>
                <w:sz w:val="36"/>
                <w:szCs w:val="36"/>
              </w:rPr>
              <w:t>lAEEQAH ARENDSE</w:t>
            </w:r>
          </w:p>
          <w:sdt>
            <w:sdtPr>
              <w:rPr>
                <w:sz w:val="20"/>
                <w:szCs w:val="20"/>
              </w:rPr>
              <w:id w:val="1049110328"/>
              <w:placeholder>
                <w:docPart w:val="CED1A8797BB147F0B44742CC35580FFA"/>
              </w:placeholder>
              <w:temporary/>
              <w:showingPlcHdr/>
              <w15:appearance w15:val="hidden"/>
            </w:sdtPr>
            <w:sdtContent>
              <w:p w14:paraId="1CC5AF26" w14:textId="7ECE9F04" w:rsidR="00954403" w:rsidRPr="00954403" w:rsidRDefault="00954403" w:rsidP="00954403">
                <w:pPr>
                  <w:pStyle w:val="Heading2"/>
                  <w:rPr>
                    <w:rFonts w:asciiTheme="minorHAnsi" w:eastAsiaTheme="minorEastAsia" w:hAnsiTheme="minorHAnsi" w:cstheme="minorBidi"/>
                    <w:b w:val="0"/>
                    <w:bCs w:val="0"/>
                    <w:caps w:val="0"/>
                    <w:sz w:val="20"/>
                    <w:szCs w:val="20"/>
                  </w:rPr>
                </w:pPr>
                <w:r w:rsidRPr="004F63ED">
                  <w:rPr>
                    <w:sz w:val="20"/>
                    <w:szCs w:val="20"/>
                  </w:rPr>
                  <w:t>EDUCATION</w:t>
                </w:r>
              </w:p>
            </w:sdtContent>
          </w:sdt>
          <w:p w14:paraId="5CA524BC" w14:textId="39DADFBA" w:rsidR="004976F4" w:rsidRPr="00E31146" w:rsidRDefault="004976F4" w:rsidP="00954403">
            <w:pPr>
              <w:pStyle w:val="Heading4"/>
              <w:rPr>
                <w:b w:val="0"/>
                <w:bCs/>
                <w:sz w:val="20"/>
                <w:szCs w:val="20"/>
              </w:rPr>
            </w:pPr>
            <w:r w:rsidRPr="00E31146">
              <w:rPr>
                <w:b w:val="0"/>
                <w:bCs/>
                <w:sz w:val="20"/>
                <w:szCs w:val="20"/>
              </w:rPr>
              <w:t>Livingstone High School</w:t>
            </w:r>
          </w:p>
          <w:p w14:paraId="467F1B42" w14:textId="77777777" w:rsidR="004976F4" w:rsidRPr="004F63ED" w:rsidRDefault="004976F4" w:rsidP="00954403">
            <w:pPr>
              <w:pStyle w:val="Date"/>
              <w:rPr>
                <w:sz w:val="20"/>
                <w:szCs w:val="20"/>
              </w:rPr>
            </w:pPr>
            <w:r w:rsidRPr="004F63ED">
              <w:rPr>
                <w:sz w:val="20"/>
                <w:szCs w:val="20"/>
              </w:rPr>
              <w:t>2018 - 2022</w:t>
            </w:r>
          </w:p>
          <w:p w14:paraId="1545A073" w14:textId="5A7286B4" w:rsidR="004976F4" w:rsidRPr="004F63ED" w:rsidRDefault="004976F4" w:rsidP="00954403">
            <w:pPr>
              <w:rPr>
                <w:sz w:val="20"/>
                <w:szCs w:val="20"/>
              </w:rPr>
            </w:pPr>
            <w:r w:rsidRPr="004F63ED">
              <w:rPr>
                <w:sz w:val="20"/>
                <w:szCs w:val="20"/>
              </w:rPr>
              <w:t>I graduated from Livingstone High School in 2022 and received my National Senior Certificate. I achieved fourth place in my Matric year and received distinctions in Afrikaans, English, History Mathematical Literacy and Life Orientation. I completed the Project Management Institute (PMI) and JASA (Junior Achievers South Africa) Entrepreneurship</w:t>
            </w:r>
            <w:r w:rsidR="00E31146">
              <w:rPr>
                <w:sz w:val="20"/>
                <w:szCs w:val="20"/>
              </w:rPr>
              <w:t xml:space="preserve"> program</w:t>
            </w:r>
            <w:r w:rsidRPr="004F63ED">
              <w:rPr>
                <w:sz w:val="20"/>
                <w:szCs w:val="20"/>
              </w:rPr>
              <w:t>.</w:t>
            </w:r>
          </w:p>
          <w:p w14:paraId="2B291DB7" w14:textId="77777777" w:rsidR="004976F4" w:rsidRPr="004F63ED" w:rsidRDefault="004976F4" w:rsidP="00954403">
            <w:pPr>
              <w:pStyle w:val="Heading4"/>
              <w:rPr>
                <w:sz w:val="20"/>
                <w:szCs w:val="20"/>
              </w:rPr>
            </w:pPr>
          </w:p>
          <w:p w14:paraId="6365C953" w14:textId="77777777" w:rsidR="004976F4" w:rsidRPr="00E31146" w:rsidRDefault="004976F4" w:rsidP="00954403">
            <w:pPr>
              <w:pStyle w:val="Heading4"/>
              <w:rPr>
                <w:b w:val="0"/>
                <w:bCs/>
                <w:sz w:val="20"/>
                <w:szCs w:val="20"/>
              </w:rPr>
            </w:pPr>
            <w:r w:rsidRPr="00E31146">
              <w:rPr>
                <w:b w:val="0"/>
                <w:bCs/>
                <w:sz w:val="20"/>
                <w:szCs w:val="20"/>
              </w:rPr>
              <w:t>Cape Peninsula University of Technology</w:t>
            </w:r>
          </w:p>
          <w:p w14:paraId="52E958CE" w14:textId="77777777" w:rsidR="004976F4" w:rsidRPr="004F63ED" w:rsidRDefault="004976F4" w:rsidP="00954403">
            <w:pPr>
              <w:pStyle w:val="Date"/>
              <w:rPr>
                <w:sz w:val="20"/>
                <w:szCs w:val="20"/>
              </w:rPr>
            </w:pPr>
            <w:r w:rsidRPr="004F63ED">
              <w:rPr>
                <w:sz w:val="20"/>
                <w:szCs w:val="20"/>
              </w:rPr>
              <w:t>February 2023 - Present</w:t>
            </w:r>
          </w:p>
          <w:p w14:paraId="5D00C701" w14:textId="329DC306" w:rsidR="004976F4" w:rsidRPr="004F63ED" w:rsidRDefault="004976F4" w:rsidP="00954403">
            <w:pPr>
              <w:rPr>
                <w:sz w:val="20"/>
                <w:szCs w:val="20"/>
              </w:rPr>
            </w:pPr>
            <w:r w:rsidRPr="004F63ED">
              <w:rPr>
                <w:sz w:val="20"/>
                <w:szCs w:val="20"/>
              </w:rPr>
              <w:t xml:space="preserve">I am currently in my third year of studying towards a BTech degree by first completing my Diploma in ICT: Applications Development which involves back-end and front-end coding, project management, professional communication &amp; presentation, information management and systems, web design/development and software and hardware components. In my first year I achieved distinctions in Programming, Professional Communication, </w:t>
            </w:r>
            <w:r w:rsidR="006E31AC" w:rsidRPr="004F63ED">
              <w:rPr>
                <w:sz w:val="20"/>
                <w:szCs w:val="20"/>
              </w:rPr>
              <w:t>Project,</w:t>
            </w:r>
            <w:r w:rsidRPr="004F63ED">
              <w:rPr>
                <w:sz w:val="20"/>
                <w:szCs w:val="20"/>
              </w:rPr>
              <w:t xml:space="preserve"> and Communication Network Fundamentals. In my second year I earned distinctions in Professional Communication and Communication Network Fundamentals.</w:t>
            </w:r>
          </w:p>
          <w:sdt>
            <w:sdtPr>
              <w:rPr>
                <w:sz w:val="20"/>
                <w:szCs w:val="20"/>
              </w:rPr>
              <w:id w:val="1001553383"/>
              <w:placeholder>
                <w:docPart w:val="2B850F40BECE44778DBF41B91F57CEE0"/>
              </w:placeholder>
              <w:temporary/>
              <w:showingPlcHdr/>
              <w15:appearance w15:val="hidden"/>
            </w:sdtPr>
            <w:sdtContent>
              <w:p w14:paraId="01DF47FC" w14:textId="77777777" w:rsidR="004976F4" w:rsidRPr="004F63ED" w:rsidRDefault="004976F4" w:rsidP="00954403">
                <w:pPr>
                  <w:pStyle w:val="Heading2"/>
                  <w:rPr>
                    <w:sz w:val="20"/>
                    <w:szCs w:val="20"/>
                  </w:rPr>
                </w:pPr>
                <w:r w:rsidRPr="004F63ED">
                  <w:rPr>
                    <w:sz w:val="20"/>
                    <w:szCs w:val="20"/>
                  </w:rPr>
                  <w:t>WORK EXPERIENCE</w:t>
                </w:r>
              </w:p>
            </w:sdtContent>
          </w:sdt>
          <w:p w14:paraId="6DD9411F" w14:textId="6BE1D41C" w:rsidR="004976F4" w:rsidRPr="00E31146" w:rsidRDefault="004976F4" w:rsidP="00954403">
            <w:pPr>
              <w:pStyle w:val="Heading4"/>
              <w:rPr>
                <w:b w:val="0"/>
                <w:bCs/>
                <w:sz w:val="20"/>
                <w:szCs w:val="24"/>
              </w:rPr>
            </w:pPr>
            <w:r w:rsidRPr="00E31146">
              <w:rPr>
                <w:b w:val="0"/>
                <w:bCs/>
                <w:sz w:val="20"/>
                <w:szCs w:val="24"/>
              </w:rPr>
              <w:t>Tradeway – Promoter/Brand Ambassador</w:t>
            </w:r>
          </w:p>
          <w:p w14:paraId="42A43368" w14:textId="77777777" w:rsidR="004976F4" w:rsidRPr="00177BAF" w:rsidRDefault="004976F4" w:rsidP="00954403">
            <w:pPr>
              <w:pStyle w:val="Date"/>
              <w:rPr>
                <w:sz w:val="20"/>
                <w:szCs w:val="24"/>
              </w:rPr>
            </w:pPr>
            <w:r w:rsidRPr="00177BAF">
              <w:rPr>
                <w:sz w:val="20"/>
                <w:szCs w:val="24"/>
              </w:rPr>
              <w:t>April 2024 – Current (Part-time)</w:t>
            </w:r>
          </w:p>
          <w:p w14:paraId="3054F1FA" w14:textId="77777777" w:rsidR="004976F4" w:rsidRDefault="004976F4" w:rsidP="00954403">
            <w:pPr>
              <w:pStyle w:val="Heading4"/>
              <w:rPr>
                <w:b w:val="0"/>
                <w:bCs/>
                <w:sz w:val="20"/>
                <w:szCs w:val="24"/>
              </w:rPr>
            </w:pPr>
            <w:r w:rsidRPr="00177BAF">
              <w:rPr>
                <w:b w:val="0"/>
                <w:bCs/>
                <w:sz w:val="20"/>
                <w:szCs w:val="24"/>
              </w:rPr>
              <w:t>My responsibilities involve in-store promotions and customer engagement.</w:t>
            </w:r>
          </w:p>
          <w:p w14:paraId="45D3CB74" w14:textId="77777777" w:rsidR="004976F4" w:rsidRPr="00177BAF" w:rsidRDefault="004976F4" w:rsidP="00954403"/>
          <w:p w14:paraId="6930ED7E" w14:textId="77777777" w:rsidR="004976F4" w:rsidRPr="00E31146" w:rsidRDefault="004976F4" w:rsidP="00954403">
            <w:pPr>
              <w:pStyle w:val="Heading4"/>
              <w:rPr>
                <w:b w:val="0"/>
                <w:bCs/>
                <w:sz w:val="20"/>
                <w:szCs w:val="20"/>
              </w:rPr>
            </w:pPr>
            <w:r w:rsidRPr="00E31146">
              <w:rPr>
                <w:b w:val="0"/>
                <w:bCs/>
                <w:sz w:val="20"/>
                <w:szCs w:val="20"/>
              </w:rPr>
              <w:t>Les Femmes Wellness Centre – Receptionist/Administrator</w:t>
            </w:r>
          </w:p>
          <w:p w14:paraId="1513D823" w14:textId="77777777" w:rsidR="004976F4" w:rsidRPr="004F63ED" w:rsidRDefault="004976F4" w:rsidP="00954403">
            <w:pPr>
              <w:pStyle w:val="Date"/>
              <w:rPr>
                <w:sz w:val="20"/>
                <w:szCs w:val="20"/>
              </w:rPr>
            </w:pPr>
            <w:r w:rsidRPr="004F63ED">
              <w:rPr>
                <w:sz w:val="20"/>
                <w:szCs w:val="20"/>
              </w:rPr>
              <w:t>May 2023 – September 2024 (Part-time)</w:t>
            </w:r>
          </w:p>
          <w:p w14:paraId="355776A1" w14:textId="7EDFD456" w:rsidR="004976F4" w:rsidRPr="004F63ED" w:rsidRDefault="004976F4" w:rsidP="00954403">
            <w:pPr>
              <w:rPr>
                <w:sz w:val="20"/>
                <w:szCs w:val="20"/>
              </w:rPr>
            </w:pPr>
            <w:r w:rsidRPr="004F63ED">
              <w:rPr>
                <w:sz w:val="20"/>
                <w:szCs w:val="20"/>
              </w:rPr>
              <w:t>My responsibilities involve</w:t>
            </w:r>
            <w:r w:rsidR="00E31146">
              <w:rPr>
                <w:sz w:val="20"/>
                <w:szCs w:val="20"/>
              </w:rPr>
              <w:t>d</w:t>
            </w:r>
            <w:r w:rsidRPr="004F63ED">
              <w:rPr>
                <w:sz w:val="20"/>
                <w:szCs w:val="20"/>
              </w:rPr>
              <w:t xml:space="preserve"> bookkeeping, administration duties, events planning, technical support, client bookings and correspondence. I </w:t>
            </w:r>
            <w:r w:rsidR="00954403">
              <w:rPr>
                <w:sz w:val="20"/>
                <w:szCs w:val="20"/>
              </w:rPr>
              <w:t>was</w:t>
            </w:r>
            <w:r w:rsidRPr="004F63ED">
              <w:rPr>
                <w:sz w:val="20"/>
                <w:szCs w:val="20"/>
              </w:rPr>
              <w:t xml:space="preserve"> on the NPO fundraising committee</w:t>
            </w:r>
            <w:r w:rsidR="00954403">
              <w:rPr>
                <w:sz w:val="20"/>
                <w:szCs w:val="20"/>
              </w:rPr>
              <w:t xml:space="preserve"> as well</w:t>
            </w:r>
            <w:r w:rsidRPr="004F63ED">
              <w:rPr>
                <w:sz w:val="20"/>
                <w:szCs w:val="20"/>
              </w:rPr>
              <w:t>.</w:t>
            </w:r>
          </w:p>
          <w:sdt>
            <w:sdtPr>
              <w:rPr>
                <w:sz w:val="20"/>
                <w:szCs w:val="20"/>
              </w:rPr>
              <w:id w:val="1669594239"/>
              <w:placeholder>
                <w:docPart w:val="7D923B81AA994353A0364D2F9FCA9E64"/>
              </w:placeholder>
              <w:temporary/>
              <w:showingPlcHdr/>
              <w15:appearance w15:val="hidden"/>
            </w:sdtPr>
            <w:sdtContent>
              <w:p w14:paraId="776ED600" w14:textId="77777777" w:rsidR="004976F4" w:rsidRPr="004F63ED" w:rsidRDefault="004976F4" w:rsidP="00954403">
                <w:pPr>
                  <w:pStyle w:val="Heading2"/>
                  <w:rPr>
                    <w:sz w:val="20"/>
                    <w:szCs w:val="20"/>
                  </w:rPr>
                </w:pPr>
                <w:r w:rsidRPr="004F63ED">
                  <w:rPr>
                    <w:rStyle w:val="Heading2Char"/>
                    <w:b/>
                    <w:bCs/>
                    <w:caps/>
                    <w:sz w:val="20"/>
                    <w:szCs w:val="20"/>
                  </w:rPr>
                  <w:t>SKILLS</w:t>
                </w:r>
              </w:p>
            </w:sdtContent>
          </w:sdt>
          <w:p w14:paraId="7AEF65AA" w14:textId="7214C432" w:rsidR="004976F4" w:rsidRDefault="004976F4" w:rsidP="00954403">
            <w:pPr>
              <w:pStyle w:val="Title"/>
            </w:pPr>
            <w:r w:rsidRPr="004F63ED">
              <w:rPr>
                <w:noProof/>
                <w:sz w:val="20"/>
                <w:szCs w:val="20"/>
              </w:rPr>
              <w:drawing>
                <wp:inline distT="0" distB="0" distL="0" distR="0" wp14:anchorId="21B7984B" wp14:editId="1B5A3EE7">
                  <wp:extent cx="3967480" cy="1574800"/>
                  <wp:effectExtent l="0" t="0" r="13970" b="635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"/>
                    </a:graphicData>
                  </a:graphic>
                </wp:inline>
              </w:drawing>
            </w:r>
          </w:p>
        </w:tc>
      </w:tr>
    </w:tbl>
    <w:p w14:paraId="46D75E6D" w14:textId="77777777" w:rsidR="00E31146" w:rsidRDefault="00E31146" w:rsidP="00BF64EA">
      <w:pPr>
        <w:rPr>
          <w:rFonts w:asciiTheme="majorHAnsi" w:eastAsiaTheme="majorEastAsia" w:hAnsiTheme="majorHAnsi" w:cstheme="majorBidi"/>
          <w:b/>
          <w:bCs/>
          <w:caps/>
          <w:sz w:val="22"/>
          <w:szCs w:val="26"/>
        </w:rPr>
      </w:pPr>
    </w:p>
    <w:p w14:paraId="0C4FEE6E" w14:textId="77777777" w:rsidR="00E31146" w:rsidRDefault="00E31146" w:rsidP="00BF64EA">
      <w:pPr>
        <w:rPr>
          <w:rFonts w:asciiTheme="majorHAnsi" w:eastAsiaTheme="majorEastAsia" w:hAnsiTheme="majorHAnsi" w:cstheme="majorBidi"/>
          <w:b/>
          <w:bCs/>
          <w:caps/>
          <w:sz w:val="22"/>
          <w:szCs w:val="26"/>
        </w:rPr>
      </w:pPr>
    </w:p>
    <w:p w14:paraId="0A93BB11" w14:textId="77777777" w:rsidR="00E31146" w:rsidRDefault="00E31146" w:rsidP="00BF64EA">
      <w:pPr>
        <w:rPr>
          <w:rFonts w:asciiTheme="majorHAnsi" w:eastAsiaTheme="majorEastAsia" w:hAnsiTheme="majorHAnsi" w:cstheme="majorBidi"/>
          <w:b/>
          <w:bCs/>
          <w:caps/>
          <w:sz w:val="22"/>
          <w:szCs w:val="26"/>
        </w:rPr>
      </w:pPr>
    </w:p>
    <w:p w14:paraId="19B17057" w14:textId="77777777" w:rsidR="00E31146" w:rsidRDefault="00E31146" w:rsidP="00BF64EA">
      <w:pPr>
        <w:rPr>
          <w:rFonts w:asciiTheme="majorHAnsi" w:eastAsiaTheme="majorEastAsia" w:hAnsiTheme="majorHAnsi" w:cstheme="majorBidi"/>
          <w:b/>
          <w:bCs/>
          <w:caps/>
          <w:sz w:val="22"/>
          <w:szCs w:val="26"/>
        </w:rPr>
      </w:pPr>
    </w:p>
    <w:p w14:paraId="1987298F" w14:textId="607C4009" w:rsidR="00407083" w:rsidRDefault="00407083" w:rsidP="00BF64EA">
      <w:pPr>
        <w:rPr>
          <w:rFonts w:asciiTheme="majorHAnsi" w:eastAsiaTheme="majorEastAsia" w:hAnsiTheme="majorHAnsi" w:cstheme="majorBidi"/>
          <w:b/>
          <w:bCs/>
          <w:caps/>
          <w:sz w:val="22"/>
          <w:szCs w:val="26"/>
        </w:rPr>
      </w:pPr>
      <w:r w:rsidRPr="00407083">
        <w:rPr>
          <w:rFonts w:asciiTheme="majorHAnsi" w:eastAsiaTheme="majorEastAsia" w:hAnsiTheme="majorHAnsi" w:cstheme="majorBidi"/>
          <w:b/>
          <w:bCs/>
          <w:caps/>
          <w:sz w:val="22"/>
          <w:szCs w:val="26"/>
        </w:rPr>
        <w:lastRenderedPageBreak/>
        <w:t>Supporting Documents</w:t>
      </w:r>
    </w:p>
    <w:p w14:paraId="50F22458" w14:textId="77777777" w:rsidR="00407083" w:rsidRDefault="00407083" w:rsidP="00BF64EA">
      <w:pPr>
        <w:rPr>
          <w:rFonts w:asciiTheme="majorHAnsi" w:eastAsiaTheme="majorEastAsia" w:hAnsiTheme="majorHAnsi" w:cstheme="majorBidi"/>
          <w:b/>
          <w:bCs/>
          <w:caps/>
          <w:sz w:val="22"/>
          <w:szCs w:val="26"/>
        </w:rPr>
      </w:pPr>
    </w:p>
    <w:p w14:paraId="0027DA2F" w14:textId="74027F1B" w:rsidR="00407083" w:rsidRPr="00E31146" w:rsidRDefault="00407083" w:rsidP="00407083">
      <w:pPr>
        <w:pStyle w:val="Heading4"/>
        <w:rPr>
          <w:b w:val="0"/>
          <w:bCs/>
          <w:sz w:val="20"/>
          <w:szCs w:val="24"/>
        </w:rPr>
      </w:pPr>
      <w:r w:rsidRPr="00E31146">
        <w:rPr>
          <w:b w:val="0"/>
          <w:bCs/>
          <w:sz w:val="20"/>
          <w:szCs w:val="24"/>
        </w:rPr>
        <w:t>Identification</w:t>
      </w:r>
    </w:p>
    <w:p w14:paraId="7F020403" w14:textId="77777777" w:rsidR="00407083" w:rsidRDefault="00407083" w:rsidP="00BF64EA">
      <w:pPr>
        <w:rPr>
          <w:rFonts w:asciiTheme="majorHAnsi" w:eastAsiaTheme="majorEastAsia" w:hAnsiTheme="majorHAnsi" w:cstheme="majorBidi"/>
          <w:b/>
          <w:bCs/>
          <w:caps/>
          <w:sz w:val="22"/>
          <w:szCs w:val="26"/>
        </w:rPr>
      </w:pPr>
    </w:p>
    <w:p w14:paraId="1EA1A510" w14:textId="742D943B" w:rsidR="00407083" w:rsidRDefault="00407083" w:rsidP="00BF64EA">
      <w:pPr>
        <w:rPr>
          <w:rFonts w:asciiTheme="majorHAnsi" w:eastAsiaTheme="majorEastAsia" w:hAnsiTheme="majorHAnsi" w:cstheme="majorBidi"/>
          <w:b/>
          <w:bCs/>
          <w:caps/>
          <w:sz w:val="22"/>
          <w:szCs w:val="26"/>
        </w:rPr>
      </w:pPr>
      <w:r w:rsidRPr="00407083">
        <w:rPr>
          <w:rFonts w:asciiTheme="majorHAnsi" w:eastAsiaTheme="majorEastAsia" w:hAnsiTheme="majorHAnsi" w:cstheme="majorBidi"/>
          <w:b/>
          <w:bCs/>
          <w:caps/>
          <w:noProof/>
          <w:sz w:val="22"/>
          <w:szCs w:val="26"/>
        </w:rPr>
        <w:drawing>
          <wp:inline distT="0" distB="0" distL="0" distR="0" wp14:anchorId="5334A121" wp14:editId="3E0C09E4">
            <wp:extent cx="4858057" cy="7467600"/>
            <wp:effectExtent l="0" t="0" r="0" b="0"/>
            <wp:docPr id="533824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564" cy="747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E08E8" w14:textId="77777777" w:rsidR="00177BAF" w:rsidRDefault="00177BAF" w:rsidP="00BF64EA">
      <w:pPr>
        <w:rPr>
          <w:rFonts w:asciiTheme="majorHAnsi" w:eastAsiaTheme="majorEastAsia" w:hAnsiTheme="majorHAnsi" w:cstheme="majorBidi"/>
          <w:b/>
          <w:bCs/>
          <w:caps/>
          <w:sz w:val="22"/>
          <w:szCs w:val="26"/>
        </w:rPr>
      </w:pPr>
    </w:p>
    <w:p w14:paraId="33AC6515" w14:textId="77777777" w:rsidR="00177BAF" w:rsidRDefault="00177BAF" w:rsidP="00BF64EA">
      <w:pPr>
        <w:rPr>
          <w:rFonts w:asciiTheme="majorHAnsi" w:eastAsiaTheme="majorEastAsia" w:hAnsiTheme="majorHAnsi" w:cstheme="majorBidi"/>
          <w:b/>
          <w:bCs/>
          <w:caps/>
          <w:sz w:val="22"/>
          <w:szCs w:val="26"/>
        </w:rPr>
      </w:pPr>
    </w:p>
    <w:p w14:paraId="0C4FAF46" w14:textId="77777777" w:rsidR="00177BAF" w:rsidRDefault="00177BAF" w:rsidP="00BF64EA">
      <w:pPr>
        <w:rPr>
          <w:rFonts w:asciiTheme="majorHAnsi" w:eastAsiaTheme="majorEastAsia" w:hAnsiTheme="majorHAnsi" w:cstheme="majorBidi"/>
          <w:b/>
          <w:bCs/>
          <w:sz w:val="20"/>
          <w:szCs w:val="24"/>
        </w:rPr>
      </w:pPr>
    </w:p>
    <w:p w14:paraId="01DA4BE8" w14:textId="77777777" w:rsidR="00E31146" w:rsidRDefault="00E31146" w:rsidP="00BF64EA">
      <w:pPr>
        <w:rPr>
          <w:rFonts w:asciiTheme="majorHAnsi" w:eastAsiaTheme="majorEastAsia" w:hAnsiTheme="majorHAnsi" w:cstheme="majorBidi"/>
          <w:sz w:val="20"/>
          <w:szCs w:val="24"/>
        </w:rPr>
      </w:pPr>
    </w:p>
    <w:p w14:paraId="7F81ADA1" w14:textId="472F6FA1" w:rsidR="00177BAF" w:rsidRPr="00E31146" w:rsidRDefault="00177BAF" w:rsidP="00BF64EA">
      <w:pPr>
        <w:rPr>
          <w:rFonts w:asciiTheme="majorHAnsi" w:eastAsiaTheme="majorEastAsia" w:hAnsiTheme="majorHAnsi" w:cstheme="majorBidi"/>
          <w:sz w:val="20"/>
          <w:szCs w:val="24"/>
        </w:rPr>
      </w:pPr>
      <w:r w:rsidRPr="00E31146">
        <w:rPr>
          <w:rFonts w:asciiTheme="majorHAnsi" w:eastAsiaTheme="majorEastAsia" w:hAnsiTheme="majorHAnsi" w:cstheme="majorBidi"/>
          <w:sz w:val="20"/>
          <w:szCs w:val="24"/>
        </w:rPr>
        <w:lastRenderedPageBreak/>
        <w:t>Matric Certification</w:t>
      </w:r>
    </w:p>
    <w:p w14:paraId="4312A851" w14:textId="77777777" w:rsidR="00177BAF" w:rsidRDefault="00177BAF" w:rsidP="00BF64EA">
      <w:pPr>
        <w:rPr>
          <w:rFonts w:asciiTheme="majorHAnsi" w:eastAsiaTheme="majorEastAsia" w:hAnsiTheme="majorHAnsi" w:cstheme="majorBidi"/>
          <w:b/>
          <w:bCs/>
          <w:sz w:val="20"/>
          <w:szCs w:val="24"/>
        </w:rPr>
      </w:pPr>
    </w:p>
    <w:p w14:paraId="7204C0C0" w14:textId="4046BD89" w:rsidR="00177BAF" w:rsidRPr="00177BAF" w:rsidRDefault="00177BAF" w:rsidP="00BF64EA">
      <w:pPr>
        <w:rPr>
          <w:rFonts w:asciiTheme="majorHAnsi" w:eastAsiaTheme="majorEastAsia" w:hAnsiTheme="majorHAnsi" w:cstheme="majorBidi"/>
          <w:b/>
          <w:bCs/>
          <w:caps/>
          <w:sz w:val="20"/>
          <w:szCs w:val="24"/>
        </w:rPr>
      </w:pPr>
      <w:r w:rsidRPr="00177BAF">
        <w:rPr>
          <w:rFonts w:asciiTheme="majorHAnsi" w:eastAsiaTheme="majorEastAsia" w:hAnsiTheme="majorHAnsi" w:cstheme="majorBidi"/>
          <w:b/>
          <w:bCs/>
          <w:caps/>
          <w:noProof/>
          <w:sz w:val="20"/>
          <w:szCs w:val="24"/>
        </w:rPr>
        <w:drawing>
          <wp:inline distT="0" distB="0" distL="0" distR="0" wp14:anchorId="2E42FC39" wp14:editId="3F3E90AD">
            <wp:extent cx="5559508" cy="7863840"/>
            <wp:effectExtent l="0" t="0" r="3175" b="3810"/>
            <wp:docPr id="17452036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066" cy="786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7BAF" w:rsidRPr="00177BAF" w:rsidSect="00954403">
      <w:headerReference w:type="default" r:id="rId12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E213C8" w14:textId="77777777" w:rsidR="00AF5D95" w:rsidRDefault="00AF5D95" w:rsidP="000C45FF">
      <w:r>
        <w:separator/>
      </w:r>
    </w:p>
  </w:endnote>
  <w:endnote w:type="continuationSeparator" w:id="0">
    <w:p w14:paraId="010BD2B1" w14:textId="77777777" w:rsidR="00AF5D95" w:rsidRDefault="00AF5D95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0B5D70" w14:textId="77777777" w:rsidR="00AF5D95" w:rsidRDefault="00AF5D95" w:rsidP="000C45FF">
      <w:r>
        <w:separator/>
      </w:r>
    </w:p>
  </w:footnote>
  <w:footnote w:type="continuationSeparator" w:id="0">
    <w:p w14:paraId="338B28ED" w14:textId="77777777" w:rsidR="00AF5D95" w:rsidRDefault="00AF5D95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3975C1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7216" behindDoc="1" locked="0" layoutInCell="1" allowOverlap="1" wp14:anchorId="15D5D70C" wp14:editId="47A79AFC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835447702" name="Graphic 83544770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441"/>
    <w:rsid w:val="00036450"/>
    <w:rsid w:val="00061163"/>
    <w:rsid w:val="00071D9F"/>
    <w:rsid w:val="00094499"/>
    <w:rsid w:val="000A7E2A"/>
    <w:rsid w:val="000C45FF"/>
    <w:rsid w:val="000E3FD1"/>
    <w:rsid w:val="00112054"/>
    <w:rsid w:val="001317D8"/>
    <w:rsid w:val="001377A1"/>
    <w:rsid w:val="00142D3F"/>
    <w:rsid w:val="001525E1"/>
    <w:rsid w:val="00177BAF"/>
    <w:rsid w:val="00180329"/>
    <w:rsid w:val="0019001F"/>
    <w:rsid w:val="00191269"/>
    <w:rsid w:val="00196E63"/>
    <w:rsid w:val="001A74A5"/>
    <w:rsid w:val="001B2ABD"/>
    <w:rsid w:val="001E0391"/>
    <w:rsid w:val="001E1759"/>
    <w:rsid w:val="001F1ECC"/>
    <w:rsid w:val="002400EB"/>
    <w:rsid w:val="00256CF7"/>
    <w:rsid w:val="0027236A"/>
    <w:rsid w:val="00281FD5"/>
    <w:rsid w:val="002D6679"/>
    <w:rsid w:val="002E664B"/>
    <w:rsid w:val="0030481B"/>
    <w:rsid w:val="003156FC"/>
    <w:rsid w:val="003254B5"/>
    <w:rsid w:val="00327D7E"/>
    <w:rsid w:val="0037121F"/>
    <w:rsid w:val="003910D8"/>
    <w:rsid w:val="003A6B7D"/>
    <w:rsid w:val="003B06CA"/>
    <w:rsid w:val="003D1AC0"/>
    <w:rsid w:val="00407083"/>
    <w:rsid w:val="004071FC"/>
    <w:rsid w:val="00416186"/>
    <w:rsid w:val="00417A03"/>
    <w:rsid w:val="00445947"/>
    <w:rsid w:val="00464C30"/>
    <w:rsid w:val="004813B3"/>
    <w:rsid w:val="00491FBA"/>
    <w:rsid w:val="00496591"/>
    <w:rsid w:val="004976F4"/>
    <w:rsid w:val="004977C4"/>
    <w:rsid w:val="004C63E4"/>
    <w:rsid w:val="004D3011"/>
    <w:rsid w:val="004F63ED"/>
    <w:rsid w:val="005262AC"/>
    <w:rsid w:val="005564D2"/>
    <w:rsid w:val="005878AB"/>
    <w:rsid w:val="005E39D5"/>
    <w:rsid w:val="00600670"/>
    <w:rsid w:val="0062123A"/>
    <w:rsid w:val="00646E75"/>
    <w:rsid w:val="00662E7D"/>
    <w:rsid w:val="00671A3D"/>
    <w:rsid w:val="006771D0"/>
    <w:rsid w:val="00680610"/>
    <w:rsid w:val="00685EC7"/>
    <w:rsid w:val="00696CE8"/>
    <w:rsid w:val="006E31AC"/>
    <w:rsid w:val="006F4330"/>
    <w:rsid w:val="00715FCB"/>
    <w:rsid w:val="00743101"/>
    <w:rsid w:val="00764C9F"/>
    <w:rsid w:val="007775E1"/>
    <w:rsid w:val="00785441"/>
    <w:rsid w:val="007867A0"/>
    <w:rsid w:val="007927F5"/>
    <w:rsid w:val="007E3720"/>
    <w:rsid w:val="00802CA0"/>
    <w:rsid w:val="008461BC"/>
    <w:rsid w:val="00915E37"/>
    <w:rsid w:val="009260CD"/>
    <w:rsid w:val="009372E0"/>
    <w:rsid w:val="009376EB"/>
    <w:rsid w:val="00940A66"/>
    <w:rsid w:val="0094307C"/>
    <w:rsid w:val="00952C25"/>
    <w:rsid w:val="00954403"/>
    <w:rsid w:val="0099198A"/>
    <w:rsid w:val="009B6497"/>
    <w:rsid w:val="009E271A"/>
    <w:rsid w:val="009E4344"/>
    <w:rsid w:val="00A2118D"/>
    <w:rsid w:val="00A73C19"/>
    <w:rsid w:val="00A811E7"/>
    <w:rsid w:val="00A91487"/>
    <w:rsid w:val="00AB0D94"/>
    <w:rsid w:val="00AD0A50"/>
    <w:rsid w:val="00AD10F3"/>
    <w:rsid w:val="00AD76E2"/>
    <w:rsid w:val="00AF297D"/>
    <w:rsid w:val="00AF5D95"/>
    <w:rsid w:val="00B20152"/>
    <w:rsid w:val="00B359E4"/>
    <w:rsid w:val="00B57D98"/>
    <w:rsid w:val="00B70850"/>
    <w:rsid w:val="00B71E4D"/>
    <w:rsid w:val="00B93890"/>
    <w:rsid w:val="00BB6571"/>
    <w:rsid w:val="00BF64EA"/>
    <w:rsid w:val="00C066B6"/>
    <w:rsid w:val="00C07356"/>
    <w:rsid w:val="00C2272D"/>
    <w:rsid w:val="00C35F89"/>
    <w:rsid w:val="00C37115"/>
    <w:rsid w:val="00C37BA1"/>
    <w:rsid w:val="00C4674C"/>
    <w:rsid w:val="00C506CF"/>
    <w:rsid w:val="00C72BED"/>
    <w:rsid w:val="00C9578B"/>
    <w:rsid w:val="00CB0055"/>
    <w:rsid w:val="00CB33B3"/>
    <w:rsid w:val="00D07170"/>
    <w:rsid w:val="00D237F9"/>
    <w:rsid w:val="00D2522B"/>
    <w:rsid w:val="00D422DE"/>
    <w:rsid w:val="00D52A71"/>
    <w:rsid w:val="00D5459D"/>
    <w:rsid w:val="00DA1F4D"/>
    <w:rsid w:val="00DD172A"/>
    <w:rsid w:val="00E13C56"/>
    <w:rsid w:val="00E25A26"/>
    <w:rsid w:val="00E31146"/>
    <w:rsid w:val="00E4381A"/>
    <w:rsid w:val="00E55D74"/>
    <w:rsid w:val="00E81A3E"/>
    <w:rsid w:val="00EA5914"/>
    <w:rsid w:val="00F24BAB"/>
    <w:rsid w:val="00F40194"/>
    <w:rsid w:val="00F57B4B"/>
    <w:rsid w:val="00F60274"/>
    <w:rsid w:val="00F6086D"/>
    <w:rsid w:val="00F737E0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F3F0AD"/>
  <w14:defaultImageDpi w14:val="32767"/>
  <w15:chartTrackingRefBased/>
  <w15:docId w15:val="{08ABB062-ECEA-4824-9B3A-2AB2280DE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nfo@tradeway.co.za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mailto:info@lesfemmes.co.za" TargetMode="External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230055923@mycput.ac.za" TargetMode="External"/><Relationship Id="rId11" Type="http://schemas.openxmlformats.org/officeDocument/2006/relationships/image" Target="media/image2.emf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1.emf"/><Relationship Id="rId4" Type="http://schemas.openxmlformats.org/officeDocument/2006/relationships/footnotes" Target="footnotes.xml"/><Relationship Id="rId9" Type="http://schemas.openxmlformats.org/officeDocument/2006/relationships/chart" Target="charts/chart1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eeq\AppData\Roaming\Microsoft\Templates\Bold%20modern%20resum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Sheet1!$A$2:$A$9</c:f>
              <c:strCache>
                <c:ptCount val="8"/>
                <c:pt idx="0">
                  <c:v>Leadership skills</c:v>
                </c:pt>
                <c:pt idx="1">
                  <c:v>Time Management</c:v>
                </c:pt>
                <c:pt idx="2">
                  <c:v>Adaptability</c:v>
                </c:pt>
                <c:pt idx="3">
                  <c:v>Teamwork</c:v>
                </c:pt>
                <c:pt idx="4">
                  <c:v>Communication skills</c:v>
                </c:pt>
                <c:pt idx="5">
                  <c:v>Fast learner</c:v>
                </c:pt>
                <c:pt idx="6">
                  <c:v>Critical thinking</c:v>
                </c:pt>
                <c:pt idx="7">
                  <c:v>Well spoken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0.95</c:v>
                </c:pt>
                <c:pt idx="1">
                  <c:v>0.98</c:v>
                </c:pt>
                <c:pt idx="2">
                  <c:v>0.92</c:v>
                </c:pt>
                <c:pt idx="3">
                  <c:v>0.97</c:v>
                </c:pt>
                <c:pt idx="4">
                  <c:v>0.95</c:v>
                </c:pt>
                <c:pt idx="5">
                  <c:v>0.9</c:v>
                </c:pt>
                <c:pt idx="6">
                  <c:v>0.95</c:v>
                </c:pt>
                <c:pt idx="7">
                  <c:v>0.95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449-4361-8F78-6191ED5B0C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443647"/>
        <c:crossesAt val="1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B850F40BECE44778DBF41B91F57CE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C99C7F-6E58-4587-93D0-34DAC69F7CA6}"/>
      </w:docPartPr>
      <w:docPartBody>
        <w:p w:rsidR="00000000" w:rsidRDefault="007E0652" w:rsidP="007E0652">
          <w:pPr>
            <w:pStyle w:val="2B850F40BECE44778DBF41B91F57CEE0"/>
          </w:pPr>
          <w:r w:rsidRPr="00036450">
            <w:t>WORK EXPERIENCE</w:t>
          </w:r>
        </w:p>
      </w:docPartBody>
    </w:docPart>
    <w:docPart>
      <w:docPartPr>
        <w:name w:val="7D923B81AA994353A0364D2F9FCA9E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03E18F-6AAD-4518-A7DC-832A85555AA3}"/>
      </w:docPartPr>
      <w:docPartBody>
        <w:p w:rsidR="00000000" w:rsidRDefault="007E0652" w:rsidP="007E0652">
          <w:pPr>
            <w:pStyle w:val="7D923B81AA994353A0364D2F9FCA9E64"/>
          </w:pPr>
          <w:r w:rsidRPr="00036450">
            <w:rPr>
              <w:rStyle w:val="Heading2Char"/>
            </w:rPr>
            <w:t>SKILLS</w:t>
          </w:r>
        </w:p>
      </w:docPartBody>
    </w:docPart>
    <w:docPart>
      <w:docPartPr>
        <w:name w:val="CED1A8797BB147F0B44742CC35580F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B3579F-0ABE-40D7-9157-6B20A628D2D3}"/>
      </w:docPartPr>
      <w:docPartBody>
        <w:p w:rsidR="00000000" w:rsidRDefault="007E0652" w:rsidP="007E0652">
          <w:pPr>
            <w:pStyle w:val="CED1A8797BB147F0B44742CC35580FFA"/>
          </w:pPr>
          <w:r w:rsidRPr="00036450">
            <w:t>EDUCATION</w:t>
          </w:r>
        </w:p>
      </w:docPartBody>
    </w:docPart>
    <w:docPart>
      <w:docPartPr>
        <w:name w:val="80F5538AC2234396AEBADDB34687FF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024E59-ECA6-4FA0-BA2E-50F68A44DD72}"/>
      </w:docPartPr>
      <w:docPartBody>
        <w:p w:rsidR="00000000" w:rsidRDefault="007E0652" w:rsidP="007E0652">
          <w:pPr>
            <w:pStyle w:val="80F5538AC2234396AEBADDB34687FF30"/>
          </w:pPr>
          <w:r w:rsidRPr="00D5459D">
            <w:t>Profile</w:t>
          </w:r>
        </w:p>
      </w:docPartBody>
    </w:docPart>
    <w:docPart>
      <w:docPartPr>
        <w:name w:val="E36DCA53B33B43C4B289D3D77F82F9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1B072B-E126-4EB3-BC93-1CB03017A786}"/>
      </w:docPartPr>
      <w:docPartBody>
        <w:p w:rsidR="00000000" w:rsidRDefault="007E0652" w:rsidP="007E0652">
          <w:pPr>
            <w:pStyle w:val="E36DCA53B33B43C4B289D3D77F82F95A"/>
          </w:pPr>
          <w:r w:rsidRPr="00CB0055">
            <w:t>Contact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32A"/>
    <w:rsid w:val="001E2EEA"/>
    <w:rsid w:val="003D527E"/>
    <w:rsid w:val="004563E1"/>
    <w:rsid w:val="005A0741"/>
    <w:rsid w:val="005C667A"/>
    <w:rsid w:val="006878C0"/>
    <w:rsid w:val="006A31A0"/>
    <w:rsid w:val="007331E8"/>
    <w:rsid w:val="007E0652"/>
    <w:rsid w:val="0083549F"/>
    <w:rsid w:val="0089232A"/>
    <w:rsid w:val="00974D17"/>
    <w:rsid w:val="00986C06"/>
    <w:rsid w:val="00B93890"/>
    <w:rsid w:val="00BD28A8"/>
    <w:rsid w:val="00C37115"/>
    <w:rsid w:val="00F40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7E0652"/>
    <w:pPr>
      <w:keepNext/>
      <w:keepLines/>
      <w:pBdr>
        <w:bottom w:val="single" w:sz="8" w:space="1" w:color="156082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kern w:val="0"/>
      <w:szCs w:val="26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4D1829DD17846F295E5656A21D02333">
    <w:name w:val="74D1829DD17846F295E5656A21D02333"/>
  </w:style>
  <w:style w:type="paragraph" w:customStyle="1" w:styleId="787B960B5E11425B97F53FF3A60A8864">
    <w:name w:val="787B960B5E11425B97F53FF3A60A8864"/>
  </w:style>
  <w:style w:type="paragraph" w:customStyle="1" w:styleId="91BE9A5EEFA145ED8DDB29C7131025F6">
    <w:name w:val="91BE9A5EEFA145ED8DDB29C7131025F6"/>
  </w:style>
  <w:style w:type="character" w:styleId="Hyperlink">
    <w:name w:val="Hyperlink"/>
    <w:basedOn w:val="DefaultParagraphFont"/>
    <w:uiPriority w:val="99"/>
    <w:unhideWhenUsed/>
    <w:rsid w:val="0089232A"/>
    <w:rPr>
      <w:color w:val="BF4E14" w:themeColor="accent2" w:themeShade="BF"/>
      <w:u w:val="single"/>
    </w:rPr>
  </w:style>
  <w:style w:type="paragraph" w:customStyle="1" w:styleId="DEF2D43B1DB2445C89A04146CD5E6733">
    <w:name w:val="DEF2D43B1DB2445C89A04146CD5E6733"/>
  </w:style>
  <w:style w:type="paragraph" w:customStyle="1" w:styleId="3ED90A457FD04611A37F2298912E9BD2">
    <w:name w:val="3ED90A457FD04611A37F2298912E9BD2"/>
  </w:style>
  <w:style w:type="paragraph" w:customStyle="1" w:styleId="26DF7A49F0074CA1ACB2E348CDC6A763">
    <w:name w:val="26DF7A49F0074CA1ACB2E348CDC6A763"/>
  </w:style>
  <w:style w:type="character" w:customStyle="1" w:styleId="Heading2Char">
    <w:name w:val="Heading 2 Char"/>
    <w:basedOn w:val="DefaultParagraphFont"/>
    <w:link w:val="Heading2"/>
    <w:uiPriority w:val="9"/>
    <w:rsid w:val="007E0652"/>
    <w:rPr>
      <w:rFonts w:asciiTheme="majorHAnsi" w:eastAsiaTheme="majorEastAsia" w:hAnsiTheme="majorHAnsi" w:cstheme="majorBidi"/>
      <w:b/>
      <w:bCs/>
      <w:caps/>
      <w:kern w:val="0"/>
      <w:szCs w:val="26"/>
      <w:lang w:eastAsia="ja-JP"/>
      <w14:ligatures w14:val="none"/>
    </w:rPr>
  </w:style>
  <w:style w:type="paragraph" w:customStyle="1" w:styleId="44D3C6890029454CB8BCEB19C12DDB31">
    <w:name w:val="44D3C6890029454CB8BCEB19C12DDB31"/>
  </w:style>
  <w:style w:type="paragraph" w:customStyle="1" w:styleId="C5EFBCA458A54DF6ABB60355C8E3B122">
    <w:name w:val="C5EFBCA458A54DF6ABB60355C8E3B122"/>
    <w:rsid w:val="007331E8"/>
  </w:style>
  <w:style w:type="paragraph" w:customStyle="1" w:styleId="F93471DFCCF74721A95384A79D8A3050">
    <w:name w:val="F93471DFCCF74721A95384A79D8A3050"/>
    <w:rsid w:val="007E0652"/>
    <w:pPr>
      <w:spacing w:line="278" w:lineRule="auto"/>
    </w:pPr>
    <w:rPr>
      <w:sz w:val="24"/>
      <w:szCs w:val="24"/>
    </w:rPr>
  </w:style>
  <w:style w:type="paragraph" w:customStyle="1" w:styleId="752EAB766CE94D6B8960E4C080BDF6DA">
    <w:name w:val="752EAB766CE94D6B8960E4C080BDF6DA"/>
    <w:rsid w:val="007E0652"/>
    <w:pPr>
      <w:spacing w:line="278" w:lineRule="auto"/>
    </w:pPr>
    <w:rPr>
      <w:sz w:val="24"/>
      <w:szCs w:val="24"/>
    </w:rPr>
  </w:style>
  <w:style w:type="paragraph" w:customStyle="1" w:styleId="ADD388C3AA0F4155AF204EBC45F165AD">
    <w:name w:val="ADD388C3AA0F4155AF204EBC45F165AD"/>
    <w:rsid w:val="007E0652"/>
    <w:pPr>
      <w:spacing w:line="278" w:lineRule="auto"/>
    </w:pPr>
    <w:rPr>
      <w:sz w:val="24"/>
      <w:szCs w:val="24"/>
    </w:rPr>
  </w:style>
  <w:style w:type="paragraph" w:customStyle="1" w:styleId="6675D365D0384225886989A5EC015D0A">
    <w:name w:val="6675D365D0384225886989A5EC015D0A"/>
    <w:rsid w:val="007E0652"/>
    <w:pPr>
      <w:spacing w:line="278" w:lineRule="auto"/>
    </w:pPr>
    <w:rPr>
      <w:sz w:val="24"/>
      <w:szCs w:val="24"/>
    </w:rPr>
  </w:style>
  <w:style w:type="paragraph" w:customStyle="1" w:styleId="24ED06F0008D45299269C7DA3A285FFC">
    <w:name w:val="24ED06F0008D45299269C7DA3A285FFC"/>
    <w:rsid w:val="007E0652"/>
    <w:pPr>
      <w:spacing w:line="278" w:lineRule="auto"/>
    </w:pPr>
    <w:rPr>
      <w:sz w:val="24"/>
      <w:szCs w:val="24"/>
    </w:rPr>
  </w:style>
  <w:style w:type="paragraph" w:customStyle="1" w:styleId="3F211349477848BC99DF5C82AC7039BE">
    <w:name w:val="3F211349477848BC99DF5C82AC7039BE"/>
    <w:rsid w:val="007E0652"/>
    <w:pPr>
      <w:spacing w:line="278" w:lineRule="auto"/>
    </w:pPr>
    <w:rPr>
      <w:sz w:val="24"/>
      <w:szCs w:val="24"/>
    </w:rPr>
  </w:style>
  <w:style w:type="paragraph" w:customStyle="1" w:styleId="E433ED948D1E4A9A871FEDC144A27B0B">
    <w:name w:val="E433ED948D1E4A9A871FEDC144A27B0B"/>
    <w:rsid w:val="007E0652"/>
    <w:pPr>
      <w:spacing w:line="278" w:lineRule="auto"/>
    </w:pPr>
    <w:rPr>
      <w:sz w:val="24"/>
      <w:szCs w:val="24"/>
    </w:rPr>
  </w:style>
  <w:style w:type="paragraph" w:customStyle="1" w:styleId="F45003046B2C420C9EBA29AFA5B32D49">
    <w:name w:val="F45003046B2C420C9EBA29AFA5B32D49"/>
    <w:rsid w:val="007E0652"/>
    <w:pPr>
      <w:spacing w:line="278" w:lineRule="auto"/>
    </w:pPr>
    <w:rPr>
      <w:sz w:val="24"/>
      <w:szCs w:val="24"/>
    </w:rPr>
  </w:style>
  <w:style w:type="paragraph" w:customStyle="1" w:styleId="517F1D9BFCC14BDF9E42A68B58F1121C">
    <w:name w:val="517F1D9BFCC14BDF9E42A68B58F1121C"/>
    <w:rsid w:val="007E0652"/>
    <w:pPr>
      <w:spacing w:line="278" w:lineRule="auto"/>
    </w:pPr>
    <w:rPr>
      <w:sz w:val="24"/>
      <w:szCs w:val="24"/>
    </w:rPr>
  </w:style>
  <w:style w:type="paragraph" w:customStyle="1" w:styleId="7D72D287FAAB4DCBBD6C3B1F25A32FA0">
    <w:name w:val="7D72D287FAAB4DCBBD6C3B1F25A32FA0"/>
    <w:rsid w:val="007E0652"/>
    <w:pPr>
      <w:spacing w:line="278" w:lineRule="auto"/>
    </w:pPr>
    <w:rPr>
      <w:sz w:val="24"/>
      <w:szCs w:val="24"/>
    </w:rPr>
  </w:style>
  <w:style w:type="paragraph" w:customStyle="1" w:styleId="059AE364DD48468A9FD4FD2CAE00EE89">
    <w:name w:val="059AE364DD48468A9FD4FD2CAE00EE89"/>
    <w:rsid w:val="007E0652"/>
    <w:pPr>
      <w:spacing w:line="278" w:lineRule="auto"/>
    </w:pPr>
    <w:rPr>
      <w:sz w:val="24"/>
      <w:szCs w:val="24"/>
    </w:rPr>
  </w:style>
  <w:style w:type="paragraph" w:customStyle="1" w:styleId="F2C25F7CFFE5411A83849C5CC8065D29">
    <w:name w:val="F2C25F7CFFE5411A83849C5CC8065D29"/>
    <w:rsid w:val="007E0652"/>
    <w:pPr>
      <w:spacing w:line="278" w:lineRule="auto"/>
    </w:pPr>
    <w:rPr>
      <w:sz w:val="24"/>
      <w:szCs w:val="24"/>
    </w:rPr>
  </w:style>
  <w:style w:type="paragraph" w:customStyle="1" w:styleId="AE5976BF228C43579AE5CC82FC619126">
    <w:name w:val="AE5976BF228C43579AE5CC82FC619126"/>
    <w:rsid w:val="007E0652"/>
    <w:pPr>
      <w:spacing w:line="278" w:lineRule="auto"/>
    </w:pPr>
    <w:rPr>
      <w:sz w:val="24"/>
      <w:szCs w:val="24"/>
    </w:rPr>
  </w:style>
  <w:style w:type="paragraph" w:customStyle="1" w:styleId="1931319C653847FBA041E1F694B16BBB">
    <w:name w:val="1931319C653847FBA041E1F694B16BBB"/>
    <w:rsid w:val="007E0652"/>
    <w:pPr>
      <w:spacing w:line="278" w:lineRule="auto"/>
    </w:pPr>
    <w:rPr>
      <w:sz w:val="24"/>
      <w:szCs w:val="24"/>
    </w:rPr>
  </w:style>
  <w:style w:type="paragraph" w:customStyle="1" w:styleId="2B850F40BECE44778DBF41B91F57CEE0">
    <w:name w:val="2B850F40BECE44778DBF41B91F57CEE0"/>
    <w:rsid w:val="007E0652"/>
    <w:pPr>
      <w:spacing w:line="278" w:lineRule="auto"/>
    </w:pPr>
    <w:rPr>
      <w:sz w:val="24"/>
      <w:szCs w:val="24"/>
    </w:rPr>
  </w:style>
  <w:style w:type="paragraph" w:customStyle="1" w:styleId="7D923B81AA994353A0364D2F9FCA9E64">
    <w:name w:val="7D923B81AA994353A0364D2F9FCA9E64"/>
    <w:rsid w:val="007E0652"/>
    <w:pPr>
      <w:spacing w:line="278" w:lineRule="auto"/>
    </w:pPr>
    <w:rPr>
      <w:sz w:val="24"/>
      <w:szCs w:val="24"/>
    </w:rPr>
  </w:style>
  <w:style w:type="paragraph" w:customStyle="1" w:styleId="E8468BA3729F46B89F6B14C9D8E01D7A">
    <w:name w:val="E8468BA3729F46B89F6B14C9D8E01D7A"/>
    <w:rsid w:val="007E0652"/>
    <w:pPr>
      <w:spacing w:line="278" w:lineRule="auto"/>
    </w:pPr>
    <w:rPr>
      <w:sz w:val="24"/>
      <w:szCs w:val="24"/>
    </w:rPr>
  </w:style>
  <w:style w:type="paragraph" w:customStyle="1" w:styleId="63C21A54E4E347BF8465CD2F42F56298">
    <w:name w:val="63C21A54E4E347BF8465CD2F42F56298"/>
    <w:rsid w:val="007E0652"/>
    <w:pPr>
      <w:spacing w:line="278" w:lineRule="auto"/>
    </w:pPr>
    <w:rPr>
      <w:sz w:val="24"/>
      <w:szCs w:val="24"/>
    </w:rPr>
  </w:style>
  <w:style w:type="paragraph" w:customStyle="1" w:styleId="60CDCD9B0F374F57822CB717FBE5C621">
    <w:name w:val="60CDCD9B0F374F57822CB717FBE5C621"/>
    <w:rsid w:val="007E0652"/>
    <w:pPr>
      <w:spacing w:line="278" w:lineRule="auto"/>
    </w:pPr>
    <w:rPr>
      <w:sz w:val="24"/>
      <w:szCs w:val="24"/>
    </w:rPr>
  </w:style>
  <w:style w:type="paragraph" w:customStyle="1" w:styleId="46BF8A1CDE934A6FA6184E74459D0150">
    <w:name w:val="46BF8A1CDE934A6FA6184E74459D0150"/>
    <w:rsid w:val="007E0652"/>
    <w:pPr>
      <w:spacing w:line="278" w:lineRule="auto"/>
    </w:pPr>
    <w:rPr>
      <w:sz w:val="24"/>
      <w:szCs w:val="24"/>
    </w:rPr>
  </w:style>
  <w:style w:type="paragraph" w:customStyle="1" w:styleId="8222E302820A413FA4E2D4C3275884AF">
    <w:name w:val="8222E302820A413FA4E2D4C3275884AF"/>
    <w:rsid w:val="007E0652"/>
    <w:pPr>
      <w:spacing w:line="278" w:lineRule="auto"/>
    </w:pPr>
    <w:rPr>
      <w:sz w:val="24"/>
      <w:szCs w:val="24"/>
    </w:rPr>
  </w:style>
  <w:style w:type="paragraph" w:customStyle="1" w:styleId="CED1A8797BB147F0B44742CC35580FFA">
    <w:name w:val="CED1A8797BB147F0B44742CC35580FFA"/>
    <w:rsid w:val="007E0652"/>
    <w:pPr>
      <w:spacing w:line="278" w:lineRule="auto"/>
    </w:pPr>
    <w:rPr>
      <w:sz w:val="24"/>
      <w:szCs w:val="24"/>
    </w:rPr>
  </w:style>
  <w:style w:type="paragraph" w:customStyle="1" w:styleId="50D353BAA32A4CBB923F84680CC858F0">
    <w:name w:val="50D353BAA32A4CBB923F84680CC858F0"/>
    <w:rsid w:val="007E0652"/>
    <w:pPr>
      <w:spacing w:line="278" w:lineRule="auto"/>
    </w:pPr>
    <w:rPr>
      <w:sz w:val="24"/>
      <w:szCs w:val="24"/>
    </w:rPr>
  </w:style>
  <w:style w:type="paragraph" w:customStyle="1" w:styleId="4D25C0DA81B746B8974ABBD951A07B1F">
    <w:name w:val="4D25C0DA81B746B8974ABBD951A07B1F"/>
    <w:rsid w:val="007E0652"/>
    <w:pPr>
      <w:spacing w:line="278" w:lineRule="auto"/>
    </w:pPr>
    <w:rPr>
      <w:sz w:val="24"/>
      <w:szCs w:val="24"/>
    </w:rPr>
  </w:style>
  <w:style w:type="paragraph" w:customStyle="1" w:styleId="7A6F9FB64AE7439DB69F363333AC8FA4">
    <w:name w:val="7A6F9FB64AE7439DB69F363333AC8FA4"/>
    <w:rsid w:val="007E0652"/>
    <w:pPr>
      <w:spacing w:line="278" w:lineRule="auto"/>
    </w:pPr>
    <w:rPr>
      <w:sz w:val="24"/>
      <w:szCs w:val="24"/>
    </w:rPr>
  </w:style>
  <w:style w:type="paragraph" w:customStyle="1" w:styleId="D5B1B2CCAC174E2D9112150EC93B2969">
    <w:name w:val="D5B1B2CCAC174E2D9112150EC93B2969"/>
    <w:rsid w:val="007E0652"/>
    <w:pPr>
      <w:spacing w:line="278" w:lineRule="auto"/>
    </w:pPr>
    <w:rPr>
      <w:sz w:val="24"/>
      <w:szCs w:val="24"/>
    </w:rPr>
  </w:style>
  <w:style w:type="paragraph" w:customStyle="1" w:styleId="80F5538AC2234396AEBADDB34687FF30">
    <w:name w:val="80F5538AC2234396AEBADDB34687FF30"/>
    <w:rsid w:val="007E0652"/>
    <w:pPr>
      <w:spacing w:line="278" w:lineRule="auto"/>
    </w:pPr>
    <w:rPr>
      <w:sz w:val="24"/>
      <w:szCs w:val="24"/>
    </w:rPr>
  </w:style>
  <w:style w:type="paragraph" w:customStyle="1" w:styleId="E36DCA53B33B43C4B289D3D77F82F95A">
    <w:name w:val="E36DCA53B33B43C4B289D3D77F82F95A"/>
    <w:rsid w:val="007E0652"/>
    <w:pPr>
      <w:spacing w:line="278" w:lineRule="auto"/>
    </w:pPr>
    <w:rPr>
      <w:sz w:val="24"/>
      <w:szCs w:val="24"/>
    </w:rPr>
  </w:style>
  <w:style w:type="paragraph" w:customStyle="1" w:styleId="9196C37A9CF54620B69C313B1EBC0C2A">
    <w:name w:val="9196C37A9CF54620B69C313B1EBC0C2A"/>
    <w:rsid w:val="007E0652"/>
    <w:pPr>
      <w:spacing w:line="278" w:lineRule="auto"/>
    </w:pPr>
    <w:rPr>
      <w:sz w:val="24"/>
      <w:szCs w:val="24"/>
    </w:rPr>
  </w:style>
  <w:style w:type="paragraph" w:customStyle="1" w:styleId="B482BB6DA53C4214B1532E9095759356">
    <w:name w:val="B482BB6DA53C4214B1532E9095759356"/>
    <w:rsid w:val="007E0652"/>
    <w:pPr>
      <w:spacing w:line="278" w:lineRule="auto"/>
    </w:pPr>
    <w:rPr>
      <w:sz w:val="24"/>
      <w:szCs w:val="24"/>
    </w:rPr>
  </w:style>
  <w:style w:type="paragraph" w:customStyle="1" w:styleId="F5AC70A2317F433CB81DFBB0FBEA6207">
    <w:name w:val="F5AC70A2317F433CB81DFBB0FBEA6207"/>
    <w:rsid w:val="007E0652"/>
    <w:pPr>
      <w:spacing w:line="278" w:lineRule="auto"/>
    </w:pPr>
    <w:rPr>
      <w:sz w:val="24"/>
      <w:szCs w:val="24"/>
    </w:rPr>
  </w:style>
  <w:style w:type="paragraph" w:customStyle="1" w:styleId="399FB0768B96400B82A268B9E941CC2D">
    <w:name w:val="399FB0768B96400B82A268B9E941CC2D"/>
    <w:rsid w:val="007E0652"/>
    <w:pPr>
      <w:spacing w:line="278" w:lineRule="auto"/>
    </w:pPr>
    <w:rPr>
      <w:sz w:val="24"/>
      <w:szCs w:val="24"/>
    </w:rPr>
  </w:style>
  <w:style w:type="paragraph" w:customStyle="1" w:styleId="DE1B6285A6BA426BB4AA170BE31CA496">
    <w:name w:val="DE1B6285A6BA426BB4AA170BE31CA496"/>
    <w:rsid w:val="007E0652"/>
    <w:pPr>
      <w:spacing w:line="278" w:lineRule="auto"/>
    </w:pPr>
    <w:rPr>
      <w:sz w:val="24"/>
      <w:szCs w:val="24"/>
    </w:rPr>
  </w:style>
  <w:style w:type="paragraph" w:customStyle="1" w:styleId="40D6B95873FD4758A98EEDC9B97DA7BC">
    <w:name w:val="40D6B95873FD4758A98EEDC9B97DA7BC"/>
    <w:rsid w:val="007E0652"/>
    <w:pPr>
      <w:spacing w:line="278" w:lineRule="auto"/>
    </w:pPr>
    <w:rPr>
      <w:sz w:val="24"/>
      <w:szCs w:val="24"/>
    </w:rPr>
  </w:style>
  <w:style w:type="paragraph" w:customStyle="1" w:styleId="3C5E0C1AF1B541C59AD06C3C91B0C989">
    <w:name w:val="3C5E0C1AF1B541C59AD06C3C91B0C989"/>
    <w:rsid w:val="007E0652"/>
    <w:pPr>
      <w:spacing w:line="278" w:lineRule="auto"/>
    </w:pPr>
    <w:rPr>
      <w:sz w:val="24"/>
      <w:szCs w:val="24"/>
    </w:rPr>
  </w:style>
  <w:style w:type="paragraph" w:customStyle="1" w:styleId="7ACCB3D969BB49CA91ABD47C40EF448F">
    <w:name w:val="7ACCB3D969BB49CA91ABD47C40EF448F"/>
    <w:rsid w:val="007E0652"/>
    <w:pPr>
      <w:spacing w:line="278" w:lineRule="auto"/>
    </w:pPr>
    <w:rPr>
      <w:sz w:val="24"/>
      <w:szCs w:val="24"/>
    </w:rPr>
  </w:style>
  <w:style w:type="paragraph" w:customStyle="1" w:styleId="D619228BF26641DDA8EDEFA37DEABA15">
    <w:name w:val="D619228BF26641DDA8EDEFA37DEABA15"/>
    <w:rsid w:val="007E0652"/>
    <w:pPr>
      <w:spacing w:line="278" w:lineRule="auto"/>
    </w:pPr>
    <w:rPr>
      <w:sz w:val="24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</Template>
  <TotalTime>3</TotalTime>
  <Pages>1</Pages>
  <Words>350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Laeeqah Arendse</dc:creator>
  <cp:keywords/>
  <dc:description/>
  <cp:lastModifiedBy>Laeeqah Arendse</cp:lastModifiedBy>
  <cp:revision>4</cp:revision>
  <cp:lastPrinted>2025-03-07T12:30:00Z</cp:lastPrinted>
  <dcterms:created xsi:type="dcterms:W3CDTF">2025-03-07T12:26:00Z</dcterms:created>
  <dcterms:modified xsi:type="dcterms:W3CDTF">2025-03-07T12:33:00Z</dcterms:modified>
</cp:coreProperties>
</file>